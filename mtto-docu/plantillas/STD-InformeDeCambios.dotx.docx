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Simple2"/>
        <w:tblW w:w="9557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975"/>
        <w:gridCol w:w="16"/>
        <w:gridCol w:w="1117"/>
        <w:gridCol w:w="4036"/>
      </w:tblGrid>
      <w:tr w:rsidR="00DB675E" w:rsidRPr="00A72A36" w14:paraId="2F55A071" w14:textId="77777777" w:rsidTr="00753911">
        <w:trPr>
          <w:trHeight w:val="270"/>
          <w:jc w:val="center"/>
        </w:trPr>
        <w:tc>
          <w:tcPr>
            <w:tcW w:w="1413" w:type="dxa"/>
          </w:tcPr>
          <w:p w14:paraId="04036E4E" w14:textId="3D4FEADC" w:rsidR="00DB675E" w:rsidRPr="00A72A36" w:rsidRDefault="00DB675E" w:rsidP="0043001E">
            <w:pPr>
              <w:jc w:val="right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2991" w:type="dxa"/>
            <w:gridSpan w:val="2"/>
          </w:tcPr>
          <w:p w14:paraId="12AB5851" w14:textId="7F9C91BA" w:rsidR="00DB675E" w:rsidRPr="00A72A36" w:rsidRDefault="00DB675E" w:rsidP="005B3680">
            <w:pPr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  <w:tc>
          <w:tcPr>
            <w:tcW w:w="1117" w:type="dxa"/>
          </w:tcPr>
          <w:p w14:paraId="5267D4D2" w14:textId="77777777" w:rsidR="00DB675E" w:rsidRPr="00A72A36" w:rsidRDefault="00DB675E" w:rsidP="0043001E">
            <w:pPr>
              <w:jc w:val="right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Fecha</w:t>
            </w:r>
          </w:p>
        </w:tc>
        <w:sdt>
          <w:sdtPr>
            <w:rPr>
              <w:rFonts w:ascii="Segoe UI" w:hAnsi="Segoe UI" w:cs="Segoe UI"/>
              <w:sz w:val="20"/>
              <w:szCs w:val="20"/>
              <w:lang w:val="es-ES"/>
            </w:rPr>
            <w:id w:val="13606300"/>
            <w:placeholder>
              <w:docPart w:val="53B4FF706034400AA35B28849654D0DD"/>
            </w:placeholder>
            <w:date>
              <w:dateFormat w:val="dd/MM/yyyy"/>
              <w:lid w:val="es-MX"/>
              <w:storeMappedDataAs w:val="dateTime"/>
              <w:calendar w:val="gregorian"/>
            </w:date>
          </w:sdtPr>
          <w:sdtContent>
            <w:tc>
              <w:tcPr>
                <w:tcW w:w="4036" w:type="dxa"/>
              </w:tcPr>
              <w:p w14:paraId="6CCA7E21" w14:textId="3FC20CD5" w:rsidR="00DB675E" w:rsidRPr="00A72A36" w:rsidRDefault="00DB675E" w:rsidP="00A72A36">
                <w:pP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</w:pPr>
                <w: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  <w:t>&lt;</w:t>
                </w:r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  <w:t>dd</w:t>
                </w:r>
                <w:proofErr w:type="spellEnd"/>
                <w: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  <w:t>/mm/</w:t>
                </w:r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  <w:t>aaaa</w:t>
                </w:r>
                <w:proofErr w:type="spellEnd"/>
                <w:r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  <w:t>&gt;</w:t>
                </w:r>
              </w:p>
            </w:tc>
          </w:sdtContent>
        </w:sdt>
      </w:tr>
      <w:tr w:rsidR="00A86066" w:rsidRPr="00A72A36" w14:paraId="1E30A011" w14:textId="77777777" w:rsidTr="00753911">
        <w:trPr>
          <w:trHeight w:val="270"/>
          <w:jc w:val="center"/>
        </w:trPr>
        <w:tc>
          <w:tcPr>
            <w:tcW w:w="1413" w:type="dxa"/>
          </w:tcPr>
          <w:p w14:paraId="02F8CA9F" w14:textId="77777777" w:rsidR="00A86066" w:rsidRPr="00A72A36" w:rsidRDefault="00A86066" w:rsidP="0043001E">
            <w:pPr>
              <w:jc w:val="right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Antecedente</w:t>
            </w:r>
          </w:p>
        </w:tc>
        <w:tc>
          <w:tcPr>
            <w:tcW w:w="8144" w:type="dxa"/>
            <w:gridSpan w:val="4"/>
          </w:tcPr>
          <w:p w14:paraId="1D81F8C0" w14:textId="77777777" w:rsidR="00A86066" w:rsidRPr="00A72A36" w:rsidRDefault="0043001E" w:rsidP="005A163E">
            <w:pPr>
              <w:jc w:val="both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>&lt;Describir los</w:t>
            </w:r>
            <w:r w:rsidR="005A163E"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 antecedentes que originaron </w:t>
            </w:r>
            <w:r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el cambio en los sistemas, explicar el funcionamiento detallado </w:t>
            </w:r>
            <w:r w:rsidR="005A163E">
              <w:rPr>
                <w:rFonts w:ascii="Segoe UI" w:hAnsi="Segoe UI" w:cs="Segoe UI"/>
                <w:sz w:val="20"/>
                <w:szCs w:val="20"/>
                <w:lang w:val="es-ES"/>
              </w:rPr>
              <w:t>de las nuevas funcionalidades desarrolladas</w:t>
            </w:r>
            <w:r w:rsidR="00E712AB"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>.</w:t>
            </w:r>
            <w:r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>&gt;</w:t>
            </w:r>
          </w:p>
        </w:tc>
      </w:tr>
      <w:tr w:rsidR="00ED4CFF" w:rsidRPr="00A72A36" w14:paraId="1993F65D" w14:textId="77777777" w:rsidTr="00753911">
        <w:trPr>
          <w:trHeight w:val="270"/>
          <w:jc w:val="center"/>
        </w:trPr>
        <w:tc>
          <w:tcPr>
            <w:tcW w:w="1413" w:type="dxa"/>
          </w:tcPr>
          <w:p w14:paraId="4A796D23" w14:textId="77777777" w:rsidR="00ED4CFF" w:rsidRPr="00A72A36" w:rsidRDefault="00ED4CFF" w:rsidP="0043001E">
            <w:pPr>
              <w:jc w:val="right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 xml:space="preserve">Descripción General </w:t>
            </w:r>
          </w:p>
        </w:tc>
        <w:tc>
          <w:tcPr>
            <w:tcW w:w="8144" w:type="dxa"/>
            <w:gridSpan w:val="4"/>
          </w:tcPr>
          <w:p w14:paraId="14DA6651" w14:textId="2BE4FBEE" w:rsidR="00ED4CFF" w:rsidRPr="00A72A36" w:rsidRDefault="00C26ED3" w:rsidP="00915498">
            <w:pPr>
              <w:jc w:val="both"/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&lt;Describir en forma general el objetivo del cambio que se </w:t>
            </w:r>
            <w:r w:rsidR="0088020B"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>está</w:t>
            </w:r>
            <w:r w:rsidRPr="00A72A36">
              <w:rPr>
                <w:rFonts w:ascii="Segoe UI" w:hAnsi="Segoe UI" w:cs="Segoe UI"/>
                <w:sz w:val="20"/>
                <w:szCs w:val="20"/>
                <w:lang w:val="es-ES"/>
              </w:rPr>
              <w:t xml:space="preserve"> desarrollando&gt;</w:t>
            </w:r>
          </w:p>
        </w:tc>
      </w:tr>
      <w:tr w:rsidR="0088020B" w:rsidRPr="00A72A36" w14:paraId="5FBF2B5B" w14:textId="77777777" w:rsidTr="00753911">
        <w:trPr>
          <w:trHeight w:val="353"/>
          <w:jc w:val="center"/>
        </w:trPr>
        <w:tc>
          <w:tcPr>
            <w:tcW w:w="1413" w:type="dxa"/>
          </w:tcPr>
          <w:p w14:paraId="5C5F0575" w14:textId="77777777" w:rsidR="0088020B" w:rsidRPr="00A72A36" w:rsidRDefault="0088020B" w:rsidP="0043001E">
            <w:pPr>
              <w:jc w:val="right"/>
              <w:rPr>
                <w:rFonts w:ascii="Segoe UI" w:hAnsi="Segoe UI" w:cs="Segoe UI"/>
                <w:b/>
                <w:sz w:val="20"/>
                <w:szCs w:val="20"/>
                <w:lang w:val="es-ES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Complejidad</w:t>
            </w:r>
          </w:p>
        </w:tc>
        <w:sdt>
          <w:sdtPr>
            <w:rPr>
              <w:rStyle w:val="Estilo1"/>
            </w:rPr>
            <w:alias w:val="Complejidad"/>
            <w:tag w:val="Complejidad"/>
            <w:id w:val="4058757"/>
            <w:placeholder>
              <w:docPart w:val="BDC0934C09F64FA4929DDAC5D8D12665"/>
            </w:placeholder>
            <w:showingPlcHdr/>
            <w:comboBox>
              <w:listItem w:value="Elija un elemento."/>
              <w:listItem w:displayText="Baja" w:value="Baja"/>
              <w:listItem w:displayText="Media" w:value="Media"/>
              <w:listItem w:displayText="Alta" w:value="Alta"/>
            </w:comboBox>
          </w:sdtPr>
          <w:sdtEndPr>
            <w:rPr>
              <w:rStyle w:val="DefaultParagraphFont"/>
              <w:rFonts w:ascii="Times New Roman" w:hAnsi="Times New Roman" w:cs="Segoe UI"/>
              <w:sz w:val="20"/>
              <w:szCs w:val="20"/>
              <w:lang w:val="es-ES"/>
            </w:rPr>
          </w:sdtEndPr>
          <w:sdtContent>
            <w:tc>
              <w:tcPr>
                <w:tcW w:w="8144" w:type="dxa"/>
                <w:gridSpan w:val="4"/>
              </w:tcPr>
              <w:p w14:paraId="446131C5" w14:textId="77777777" w:rsidR="0088020B" w:rsidRPr="00A72A36" w:rsidRDefault="0088020B" w:rsidP="00915498">
                <w:pPr>
                  <w:jc w:val="both"/>
                  <w:rPr>
                    <w:rFonts w:ascii="Segoe UI" w:hAnsi="Segoe UI" w:cs="Segoe UI"/>
                    <w:sz w:val="20"/>
                    <w:szCs w:val="20"/>
                    <w:lang w:val="es-ES"/>
                  </w:rPr>
                </w:pPr>
                <w:r w:rsidRPr="0088020B">
                  <w:rPr>
                    <w:rStyle w:val="PlaceholderText"/>
                    <w:rFonts w:ascii="Segoe UI" w:hAnsi="Segoe UI" w:cs="Segoe UI"/>
                    <w:sz w:val="18"/>
                    <w:szCs w:val="18"/>
                  </w:rPr>
                  <w:t>Elija un elemento.</w:t>
                </w:r>
              </w:p>
            </w:tc>
          </w:sdtContent>
        </w:sdt>
      </w:tr>
      <w:tr w:rsidR="00DB675E" w:rsidRPr="00A72A36" w14:paraId="070CC899" w14:textId="77777777" w:rsidTr="00753911">
        <w:trPr>
          <w:trHeight w:val="415"/>
          <w:jc w:val="center"/>
        </w:trPr>
        <w:tc>
          <w:tcPr>
            <w:tcW w:w="4388" w:type="dxa"/>
            <w:gridSpan w:val="2"/>
          </w:tcPr>
          <w:p w14:paraId="48756810" w14:textId="223ECCE7" w:rsidR="00DB675E" w:rsidRPr="00DB675E" w:rsidRDefault="00DB675E" w:rsidP="00753911">
            <w:pPr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Módulos Afectados</w:t>
            </w:r>
          </w:p>
        </w:tc>
        <w:tc>
          <w:tcPr>
            <w:tcW w:w="5169" w:type="dxa"/>
            <w:gridSpan w:val="3"/>
          </w:tcPr>
          <w:p w14:paraId="5A79A070" w14:textId="64D81E25" w:rsidR="00DB675E" w:rsidRPr="00A72A36" w:rsidRDefault="00DB675E" w:rsidP="00753911">
            <w:pPr>
              <w:rPr>
                <w:rFonts w:ascii="Segoe UI" w:hAnsi="Segoe UI" w:cs="Segoe UI"/>
                <w:sz w:val="20"/>
                <w:szCs w:val="20"/>
                <w:lang w:val="es-ES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  <w:lang w:val="es-ES"/>
              </w:rPr>
              <w:t>Bases de Datos Afectadas</w:t>
            </w:r>
          </w:p>
        </w:tc>
      </w:tr>
      <w:tr w:rsidR="00DB675E" w:rsidRPr="00A72A36" w14:paraId="2A273B47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74777503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  <w:tc>
          <w:tcPr>
            <w:tcW w:w="5169" w:type="dxa"/>
            <w:gridSpan w:val="3"/>
          </w:tcPr>
          <w:p w14:paraId="594794E0" w14:textId="6EB4BF71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  <w:lang w:val="es-ES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5AEB74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09" type="#_x0000_t75" style="width:96pt;height:18.75pt" o:ole="">
                  <v:imagedata r:id="rId8" o:title=""/>
                </v:shape>
                <w:control r:id="rId9" w:name="CheckBox2" w:shapeid="_x0000_i2309"/>
              </w:object>
            </w:r>
          </w:p>
        </w:tc>
      </w:tr>
      <w:tr w:rsidR="00DB675E" w:rsidRPr="00A72A36" w14:paraId="410122DC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03C5D275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5169" w:type="dxa"/>
            <w:gridSpan w:val="3"/>
          </w:tcPr>
          <w:p w14:paraId="23D86E03" w14:textId="681A4B7A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  <w:lang w:val="es-ES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15E55C44">
                <v:shape id="_x0000_i2308" type="#_x0000_t75" style="width:96pt;height:18.75pt" o:ole="">
                  <v:imagedata r:id="rId10" o:title=""/>
                </v:shape>
                <w:control r:id="rId11" w:name="CheckBox21" w:shapeid="_x0000_i2308"/>
              </w:object>
            </w:r>
          </w:p>
        </w:tc>
      </w:tr>
      <w:tr w:rsidR="00DB675E" w:rsidRPr="00A72A36" w14:paraId="5979D762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0614C68B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  <w:tc>
          <w:tcPr>
            <w:tcW w:w="5169" w:type="dxa"/>
            <w:gridSpan w:val="3"/>
          </w:tcPr>
          <w:p w14:paraId="4421A313" w14:textId="394472EE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  <w:lang w:val="es-ES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1B115D25">
                <v:shape id="_x0000_i2307" type="#_x0000_t75" style="width:96pt;height:18.75pt" o:ole="">
                  <v:imagedata r:id="rId12" o:title=""/>
                </v:shape>
                <w:control r:id="rId13" w:name="CheckBox22" w:shapeid="_x0000_i2307"/>
              </w:object>
            </w:r>
          </w:p>
        </w:tc>
      </w:tr>
      <w:tr w:rsidR="00DB675E" w:rsidRPr="00A72A36" w14:paraId="0E26D9D4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297D01D8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169" w:type="dxa"/>
            <w:gridSpan w:val="3"/>
          </w:tcPr>
          <w:p w14:paraId="48B97769" w14:textId="688EDB6D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042F1003">
                <v:shape id="_x0000_i2306" type="#_x0000_t75" style="width:96pt;height:18.75pt" o:ole="">
                  <v:imagedata r:id="rId14" o:title=""/>
                </v:shape>
                <w:control r:id="rId15" w:name="CheckBox23" w:shapeid="_x0000_i2306"/>
              </w:object>
            </w:r>
          </w:p>
        </w:tc>
      </w:tr>
      <w:tr w:rsidR="00DB675E" w:rsidRPr="00A72A36" w14:paraId="5F2F5543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47117DD5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169" w:type="dxa"/>
            <w:gridSpan w:val="3"/>
          </w:tcPr>
          <w:p w14:paraId="17BD95FA" w14:textId="2FC6CFF5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1C860614">
                <v:shape id="_x0000_i2305" type="#_x0000_t75" style="width:96pt;height:18.75pt" o:ole="">
                  <v:imagedata r:id="rId16" o:title=""/>
                </v:shape>
                <w:control r:id="rId17" w:name="CheckBox24" w:shapeid="_x0000_i2305"/>
              </w:object>
            </w:r>
          </w:p>
        </w:tc>
      </w:tr>
      <w:tr w:rsidR="00DB675E" w:rsidRPr="00A72A36" w14:paraId="4E3C1CDE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70D6CB00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169" w:type="dxa"/>
            <w:gridSpan w:val="3"/>
          </w:tcPr>
          <w:p w14:paraId="7E4C3FE4" w14:textId="3D6BA8E8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2BBAD842">
                <v:shape id="_x0000_i2304" type="#_x0000_t75" style="width:69.75pt;height:18.75pt" o:ole="">
                  <v:imagedata r:id="rId18" o:title=""/>
                </v:shape>
                <w:control r:id="rId19" w:name="CheckBox262" w:shapeid="_x0000_i2304"/>
              </w:object>
            </w:r>
          </w:p>
        </w:tc>
      </w:tr>
      <w:tr w:rsidR="00DB675E" w:rsidRPr="00A72A36" w14:paraId="7C6B6940" w14:textId="77777777" w:rsidTr="00753911">
        <w:trPr>
          <w:trHeight w:val="270"/>
          <w:jc w:val="center"/>
        </w:trPr>
        <w:tc>
          <w:tcPr>
            <w:tcW w:w="4388" w:type="dxa"/>
            <w:gridSpan w:val="2"/>
          </w:tcPr>
          <w:p w14:paraId="03C83F62" w14:textId="77777777" w:rsidR="00DB675E" w:rsidRPr="000F4DB9" w:rsidRDefault="00DB675E" w:rsidP="000F4DB9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169" w:type="dxa"/>
            <w:gridSpan w:val="3"/>
          </w:tcPr>
          <w:p w14:paraId="51B3DE7E" w14:textId="59A07FBC" w:rsidR="00DB675E" w:rsidRPr="000F4DB9" w:rsidRDefault="00DB675E" w:rsidP="00750C82">
            <w:pPr>
              <w:spacing w:before="40" w:after="40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Segoe UI" w:hAnsi="Segoe UI" w:cs="Segoe UI"/>
                <w:sz w:val="18"/>
                <w:szCs w:val="20"/>
                <w:lang w:val="es-ES"/>
              </w:rPr>
              <w:t xml:space="preserve">      </w:t>
            </w:r>
            <w:r>
              <w:rPr>
                <w:rFonts w:ascii="Segoe UI" w:hAnsi="Segoe UI" w:cs="Segoe UI"/>
                <w:sz w:val="18"/>
                <w:szCs w:val="20"/>
                <w:lang w:val="es-ES"/>
              </w:rPr>
              <w:object w:dxaOrig="225" w:dyaOrig="225" w14:anchorId="7D145D00">
                <v:shape id="_x0000_i2303" type="#_x0000_t75" style="width:63.75pt;height:18.75pt" o:ole="">
                  <v:imagedata r:id="rId20" o:title=""/>
                </v:shape>
                <w:control r:id="rId21" w:name="CheckBox27" w:shapeid="_x0000_i2303"/>
              </w:object>
            </w:r>
          </w:p>
        </w:tc>
      </w:tr>
      <w:tr w:rsidR="00753911" w:rsidRPr="00A72A36" w14:paraId="11F93E0B" w14:textId="77777777" w:rsidTr="00753911">
        <w:trPr>
          <w:trHeight w:val="270"/>
          <w:jc w:val="center"/>
        </w:trPr>
        <w:tc>
          <w:tcPr>
            <w:tcW w:w="1413" w:type="dxa"/>
          </w:tcPr>
          <w:p w14:paraId="09659900" w14:textId="73CDD7AA" w:rsidR="00753911" w:rsidRPr="00A72A36" w:rsidRDefault="00753911" w:rsidP="00127649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</w:rPr>
              <w:t xml:space="preserve">ID </w:t>
            </w:r>
            <w:proofErr w:type="spellStart"/>
            <w:r>
              <w:rPr>
                <w:rFonts w:ascii="Segoe UI" w:hAnsi="Segoe UI" w:cs="Segoe UI"/>
                <w:b/>
                <w:sz w:val="20"/>
                <w:szCs w:val="20"/>
              </w:rPr>
              <w:t>V</w:t>
            </w:r>
            <w:r w:rsidR="0067472C">
              <w:rPr>
                <w:rFonts w:ascii="Segoe UI" w:hAnsi="Segoe UI" w:cs="Segoe UI"/>
                <w:b/>
                <w:sz w:val="20"/>
                <w:szCs w:val="20"/>
              </w:rPr>
              <w:t>T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iger</w:t>
            </w:r>
            <w:proofErr w:type="spellEnd"/>
          </w:p>
        </w:tc>
        <w:tc>
          <w:tcPr>
            <w:tcW w:w="2975" w:type="dxa"/>
          </w:tcPr>
          <w:p w14:paraId="19AB39B8" w14:textId="77777777" w:rsidR="00753911" w:rsidRPr="00753911" w:rsidRDefault="00753911" w:rsidP="00753911">
            <w:pPr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133" w:type="dxa"/>
            <w:gridSpan w:val="2"/>
          </w:tcPr>
          <w:p w14:paraId="70DCD74E" w14:textId="1355C480" w:rsidR="00753911" w:rsidRPr="00A72A36" w:rsidRDefault="00753911" w:rsidP="00753911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A72A36">
              <w:rPr>
                <w:rFonts w:ascii="Segoe UI" w:hAnsi="Segoe UI" w:cs="Segoe UI"/>
                <w:b/>
                <w:sz w:val="20"/>
                <w:szCs w:val="20"/>
              </w:rPr>
              <w:t>Autor</w:t>
            </w:r>
          </w:p>
        </w:tc>
        <w:tc>
          <w:tcPr>
            <w:tcW w:w="4036" w:type="dxa"/>
          </w:tcPr>
          <w:p w14:paraId="0AA90A35" w14:textId="321F2BB7" w:rsidR="00753911" w:rsidRPr="00753911" w:rsidRDefault="00753911" w:rsidP="0043001E">
            <w:pPr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</w:tr>
    </w:tbl>
    <w:p w14:paraId="21CDD49C" w14:textId="77777777" w:rsidR="00750C82" w:rsidRDefault="00750C82" w:rsidP="00ED4CFF">
      <w:pPr>
        <w:ind w:left="-720"/>
        <w:rPr>
          <w:rFonts w:ascii="Segoe UI" w:hAnsi="Segoe UI" w:cs="Segoe UI"/>
        </w:rPr>
      </w:pPr>
    </w:p>
    <w:tbl>
      <w:tblPr>
        <w:tblStyle w:val="TableGrid"/>
        <w:tblW w:w="9640" w:type="dxa"/>
        <w:tblInd w:w="-3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40"/>
      </w:tblGrid>
      <w:tr w:rsidR="002F0CE5" w14:paraId="00DA5DBC" w14:textId="77777777" w:rsidTr="002F0CE5">
        <w:tc>
          <w:tcPr>
            <w:tcW w:w="9640" w:type="dxa"/>
            <w:shd w:val="pct10" w:color="auto" w:fill="auto"/>
          </w:tcPr>
          <w:p w14:paraId="70622961" w14:textId="77777777" w:rsidR="002F0CE5" w:rsidRPr="002F0CE5" w:rsidRDefault="002F0CE5" w:rsidP="002F0CE5">
            <w:pPr>
              <w:spacing w:before="120" w:after="120"/>
              <w:jc w:val="center"/>
              <w:rPr>
                <w:rFonts w:ascii="Segoe UI" w:hAnsi="Segoe UI" w:cs="Segoe UI"/>
                <w:b/>
              </w:rPr>
            </w:pPr>
            <w:r w:rsidRPr="002F0CE5">
              <w:rPr>
                <w:rFonts w:ascii="Segoe UI" w:hAnsi="Segoe UI" w:cs="Segoe UI"/>
                <w:b/>
                <w:sz w:val="20"/>
              </w:rPr>
              <w:t>Configuraciones Especiales</w:t>
            </w:r>
          </w:p>
        </w:tc>
      </w:tr>
    </w:tbl>
    <w:p w14:paraId="544AB390" w14:textId="77777777" w:rsidR="00B644E1" w:rsidRPr="00A72A36" w:rsidRDefault="00B644E1" w:rsidP="00B644E1">
      <w:pPr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&lt;Indicar algunas observaciones para realizar los cambios, por ejemplo: alguna variable, configuraciones previas, etc.&gt;</w:t>
      </w:r>
    </w:p>
    <w:p w14:paraId="50D772FB" w14:textId="77777777" w:rsidR="002F0CE5" w:rsidRDefault="002F0CE5" w:rsidP="00ED4CFF">
      <w:pPr>
        <w:ind w:left="-720"/>
        <w:rPr>
          <w:rFonts w:ascii="Segoe UI" w:hAnsi="Segoe UI" w:cs="Segoe UI"/>
        </w:rPr>
      </w:pPr>
    </w:p>
    <w:p w14:paraId="7462DA0D" w14:textId="1522D153" w:rsidR="00DB675E" w:rsidRDefault="00DB675E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tbl>
      <w:tblPr>
        <w:tblStyle w:val="TableGrid"/>
        <w:tblW w:w="9640" w:type="dxa"/>
        <w:tblInd w:w="-3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40"/>
      </w:tblGrid>
      <w:tr w:rsidR="002F0CE5" w14:paraId="297E30D4" w14:textId="77777777" w:rsidTr="002F0CE5">
        <w:tc>
          <w:tcPr>
            <w:tcW w:w="9640" w:type="dxa"/>
            <w:shd w:val="pct10" w:color="auto" w:fill="auto"/>
          </w:tcPr>
          <w:p w14:paraId="0F5420E2" w14:textId="77777777" w:rsidR="002F0CE5" w:rsidRPr="002F0CE5" w:rsidRDefault="002F0CE5" w:rsidP="000B55C5">
            <w:pPr>
              <w:spacing w:before="120" w:after="120"/>
              <w:jc w:val="center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  <w:sz w:val="20"/>
              </w:rPr>
              <w:t>Detalle de Cambios</w:t>
            </w:r>
          </w:p>
        </w:tc>
      </w:tr>
    </w:tbl>
    <w:p w14:paraId="69240DBB" w14:textId="77777777" w:rsidR="00750C82" w:rsidRPr="00B644E1" w:rsidRDefault="00B644E1" w:rsidP="00B644E1">
      <w:pPr>
        <w:pStyle w:val="ListParagraph"/>
        <w:numPr>
          <w:ilvl w:val="0"/>
          <w:numId w:val="3"/>
        </w:numPr>
        <w:spacing w:before="240" w:after="240"/>
        <w:rPr>
          <w:rFonts w:ascii="Segoe UI" w:hAnsi="Segoe UI" w:cs="Segoe UI"/>
        </w:rPr>
      </w:pPr>
      <w:r w:rsidRPr="00B644E1">
        <w:rPr>
          <w:rFonts w:ascii="Segoe UI" w:hAnsi="Segoe UI" w:cs="Segoe UI"/>
          <w:b/>
          <w:sz w:val="20"/>
          <w:szCs w:val="20"/>
        </w:rPr>
        <w:t xml:space="preserve">Opción del Menú: </w:t>
      </w:r>
      <w:r w:rsidRPr="00B644E1">
        <w:rPr>
          <w:rFonts w:ascii="Segoe UI" w:hAnsi="Segoe UI" w:cs="Segoe UI"/>
          <w:i/>
          <w:sz w:val="20"/>
          <w:szCs w:val="20"/>
        </w:rPr>
        <w:t>&lt;Indicar en que opción del menú del sistema se realizó el cambio&gt;</w:t>
      </w:r>
    </w:p>
    <w:p w14:paraId="272F9B2C" w14:textId="77777777" w:rsidR="00B644E1" w:rsidRPr="00B644E1" w:rsidRDefault="00B644E1" w:rsidP="00B644E1">
      <w:pPr>
        <w:ind w:left="360"/>
        <w:rPr>
          <w:rFonts w:ascii="Segoe UI" w:hAnsi="Segoe UI" w:cs="Segoe UI"/>
          <w:b/>
          <w:sz w:val="20"/>
          <w:szCs w:val="20"/>
        </w:rPr>
      </w:pPr>
      <w:r w:rsidRPr="00B644E1">
        <w:rPr>
          <w:rFonts w:ascii="Segoe UI" w:hAnsi="Segoe UI" w:cs="Segoe UI"/>
          <w:b/>
          <w:sz w:val="20"/>
          <w:szCs w:val="20"/>
        </w:rPr>
        <w:t xml:space="preserve">Descripción: </w:t>
      </w:r>
    </w:p>
    <w:p w14:paraId="6860B176" w14:textId="77777777" w:rsidR="00B644E1" w:rsidRPr="00B644E1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DB675E">
        <w:rPr>
          <w:rFonts w:ascii="Segoe UI" w:hAnsi="Segoe UI" w:cs="Segoe UI"/>
          <w:bCs/>
          <w:sz w:val="20"/>
          <w:szCs w:val="20"/>
        </w:rPr>
        <w:t>&lt;</w:t>
      </w:r>
      <w:r w:rsidRPr="00B644E1">
        <w:rPr>
          <w:rFonts w:ascii="Segoe UI" w:hAnsi="Segoe UI" w:cs="Segoe UI"/>
          <w:i/>
          <w:sz w:val="20"/>
          <w:szCs w:val="20"/>
        </w:rPr>
        <w:t>Explicar funcionamiento&gt;</w:t>
      </w:r>
    </w:p>
    <w:p w14:paraId="6084EAD6" w14:textId="77777777" w:rsidR="00B644E1" w:rsidRPr="00B644E1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B644E1">
        <w:rPr>
          <w:rFonts w:ascii="Segoe UI" w:hAnsi="Segoe UI" w:cs="Segoe UI"/>
          <w:i/>
          <w:sz w:val="20"/>
          <w:szCs w:val="20"/>
        </w:rPr>
        <w:t>&lt;Configuración de nuevas variables, cajas, computadoras, etc.&gt;</w:t>
      </w:r>
    </w:p>
    <w:p w14:paraId="6631EDF4" w14:textId="77777777" w:rsidR="00B644E1" w:rsidRPr="00B644E1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B644E1">
        <w:rPr>
          <w:rFonts w:ascii="Segoe UI" w:hAnsi="Segoe UI" w:cs="Segoe UI"/>
          <w:i/>
          <w:sz w:val="20"/>
          <w:szCs w:val="20"/>
        </w:rPr>
        <w:t>&lt;Incluir pantallas si es necesario&gt;</w:t>
      </w:r>
    </w:p>
    <w:p w14:paraId="24829E28" w14:textId="77777777" w:rsidR="00750C82" w:rsidRPr="00B644E1" w:rsidRDefault="00B644E1" w:rsidP="00B644E1">
      <w:pPr>
        <w:pStyle w:val="ListParagraph"/>
        <w:numPr>
          <w:ilvl w:val="0"/>
          <w:numId w:val="3"/>
        </w:numPr>
        <w:spacing w:before="240" w:after="240"/>
        <w:rPr>
          <w:rFonts w:ascii="Segoe UI" w:hAnsi="Segoe UI" w:cs="Segoe UI"/>
        </w:rPr>
      </w:pPr>
      <w:r w:rsidRPr="002F0CE5">
        <w:rPr>
          <w:rFonts w:ascii="Segoe UI" w:hAnsi="Segoe UI" w:cs="Segoe UI"/>
          <w:b/>
          <w:sz w:val="20"/>
          <w:szCs w:val="20"/>
        </w:rPr>
        <w:lastRenderedPageBreak/>
        <w:t xml:space="preserve">Opción del Menú: </w:t>
      </w:r>
      <w:r w:rsidRPr="002F0CE5">
        <w:rPr>
          <w:rFonts w:ascii="Segoe UI" w:hAnsi="Segoe UI" w:cs="Segoe UI"/>
          <w:i/>
          <w:sz w:val="20"/>
          <w:szCs w:val="20"/>
        </w:rPr>
        <w:t>&lt;Indicar en que opción del menú del sistema se realizó el cambio&gt;</w:t>
      </w:r>
    </w:p>
    <w:p w14:paraId="41FA2951" w14:textId="77777777" w:rsidR="00B644E1" w:rsidRPr="00A72A36" w:rsidRDefault="00B644E1" w:rsidP="00B644E1">
      <w:pPr>
        <w:ind w:left="360"/>
        <w:rPr>
          <w:rFonts w:ascii="Segoe UI" w:hAnsi="Segoe UI" w:cs="Segoe UI"/>
          <w:b/>
          <w:sz w:val="20"/>
          <w:szCs w:val="20"/>
        </w:rPr>
      </w:pPr>
      <w:r w:rsidRPr="00A72A36">
        <w:rPr>
          <w:rFonts w:ascii="Segoe UI" w:hAnsi="Segoe UI" w:cs="Segoe UI"/>
          <w:b/>
          <w:sz w:val="20"/>
          <w:szCs w:val="20"/>
        </w:rPr>
        <w:t xml:space="preserve">Descripción: </w:t>
      </w:r>
    </w:p>
    <w:p w14:paraId="350FD886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&lt;Explicar funcionamiento&gt;</w:t>
      </w:r>
    </w:p>
    <w:p w14:paraId="3BF26D30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&lt;Configuración de nuevas variables, cajas, computadoras, etc.&gt;</w:t>
      </w:r>
    </w:p>
    <w:p w14:paraId="5E53A27A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&lt;Incluir pantallas si es necesario&gt;</w:t>
      </w:r>
    </w:p>
    <w:p w14:paraId="498D0C92" w14:textId="77777777" w:rsidR="00B644E1" w:rsidRPr="00B644E1" w:rsidRDefault="00B644E1" w:rsidP="00B644E1">
      <w:pPr>
        <w:pStyle w:val="ListParagraph"/>
        <w:numPr>
          <w:ilvl w:val="0"/>
          <w:numId w:val="3"/>
        </w:numPr>
        <w:spacing w:before="240" w:after="240"/>
        <w:rPr>
          <w:rFonts w:ascii="Segoe UI" w:hAnsi="Segoe UI" w:cs="Segoe UI"/>
        </w:rPr>
      </w:pPr>
      <w:r w:rsidRPr="002F0CE5">
        <w:rPr>
          <w:rFonts w:ascii="Segoe UI" w:hAnsi="Segoe UI" w:cs="Segoe UI"/>
          <w:b/>
          <w:sz w:val="20"/>
          <w:szCs w:val="20"/>
        </w:rPr>
        <w:t xml:space="preserve">Opción del Menú: </w:t>
      </w:r>
      <w:r w:rsidRPr="002F0CE5">
        <w:rPr>
          <w:rFonts w:ascii="Segoe UI" w:hAnsi="Segoe UI" w:cs="Segoe UI"/>
          <w:i/>
          <w:sz w:val="20"/>
          <w:szCs w:val="20"/>
        </w:rPr>
        <w:t>&lt;Indicar en que opción del menú del sistema se realizó el cambio&gt;</w:t>
      </w:r>
    </w:p>
    <w:p w14:paraId="4328063E" w14:textId="77777777" w:rsidR="00B644E1" w:rsidRPr="00A72A36" w:rsidRDefault="00B644E1" w:rsidP="00B644E1">
      <w:pPr>
        <w:ind w:left="360"/>
        <w:rPr>
          <w:rFonts w:ascii="Segoe UI" w:hAnsi="Segoe UI" w:cs="Segoe UI"/>
          <w:b/>
          <w:sz w:val="20"/>
          <w:szCs w:val="20"/>
        </w:rPr>
      </w:pPr>
      <w:r w:rsidRPr="00A72A36">
        <w:rPr>
          <w:rFonts w:ascii="Segoe UI" w:hAnsi="Segoe UI" w:cs="Segoe UI"/>
          <w:b/>
          <w:sz w:val="20"/>
          <w:szCs w:val="20"/>
        </w:rPr>
        <w:t xml:space="preserve">Descripción: </w:t>
      </w:r>
    </w:p>
    <w:p w14:paraId="7184641E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&lt;Explicar funcionamiento&gt;</w:t>
      </w:r>
    </w:p>
    <w:p w14:paraId="7F01CCCE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&lt;Configuración de nuevas variables, cajas, computadoras, etc.&gt;</w:t>
      </w:r>
    </w:p>
    <w:p w14:paraId="031AE90F" w14:textId="77777777" w:rsidR="00B644E1" w:rsidRPr="00A72A36" w:rsidRDefault="00B644E1" w:rsidP="00B644E1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&lt;Incluir pantallas si es necesario&gt;</w:t>
      </w:r>
    </w:p>
    <w:p w14:paraId="3A6B9F6B" w14:textId="77777777" w:rsidR="007F45B7" w:rsidRPr="00B644E1" w:rsidRDefault="007F45B7" w:rsidP="007F45B7">
      <w:pPr>
        <w:pStyle w:val="ListParagraph"/>
        <w:numPr>
          <w:ilvl w:val="0"/>
          <w:numId w:val="3"/>
        </w:numPr>
        <w:spacing w:before="240" w:after="240"/>
        <w:rPr>
          <w:rFonts w:ascii="Segoe UI" w:hAnsi="Segoe UI" w:cs="Segoe UI"/>
        </w:rPr>
      </w:pPr>
      <w:r w:rsidRPr="002F0CE5">
        <w:rPr>
          <w:rFonts w:ascii="Segoe UI" w:hAnsi="Segoe UI" w:cs="Segoe UI"/>
          <w:b/>
          <w:sz w:val="20"/>
          <w:szCs w:val="20"/>
        </w:rPr>
        <w:t xml:space="preserve">Opción del Menú: </w:t>
      </w:r>
      <w:r w:rsidRPr="002F0CE5">
        <w:rPr>
          <w:rFonts w:ascii="Segoe UI" w:hAnsi="Segoe UI" w:cs="Segoe UI"/>
          <w:i/>
          <w:sz w:val="20"/>
          <w:szCs w:val="20"/>
        </w:rPr>
        <w:t>&lt;Indicar en que opción del menú del sistema se realizó el cambio&gt;</w:t>
      </w:r>
    </w:p>
    <w:p w14:paraId="4DCFA3D7" w14:textId="77777777" w:rsidR="007F45B7" w:rsidRPr="00A72A36" w:rsidRDefault="007F45B7" w:rsidP="007F45B7">
      <w:pPr>
        <w:ind w:left="360"/>
        <w:rPr>
          <w:rFonts w:ascii="Segoe UI" w:hAnsi="Segoe UI" w:cs="Segoe UI"/>
          <w:b/>
          <w:sz w:val="20"/>
          <w:szCs w:val="20"/>
        </w:rPr>
      </w:pPr>
      <w:r w:rsidRPr="00A72A36">
        <w:rPr>
          <w:rFonts w:ascii="Segoe UI" w:hAnsi="Segoe UI" w:cs="Segoe UI"/>
          <w:b/>
          <w:sz w:val="20"/>
          <w:szCs w:val="20"/>
        </w:rPr>
        <w:t xml:space="preserve">Descripción: </w:t>
      </w:r>
    </w:p>
    <w:p w14:paraId="31CD4307" w14:textId="77777777" w:rsidR="007F45B7" w:rsidRPr="00A72A36" w:rsidRDefault="007F45B7" w:rsidP="007F45B7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&lt;Explicar funcionamiento&gt;</w:t>
      </w:r>
    </w:p>
    <w:p w14:paraId="2A9127CE" w14:textId="77777777" w:rsidR="007F45B7" w:rsidRPr="00A72A36" w:rsidRDefault="007F45B7" w:rsidP="007F45B7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&lt;Configuración de nuevas variables, cajas, computadoras, etc.&gt;</w:t>
      </w:r>
    </w:p>
    <w:p w14:paraId="1DB0CF86" w14:textId="77777777" w:rsidR="007F45B7" w:rsidRPr="00A72A36" w:rsidRDefault="007F45B7" w:rsidP="007F45B7">
      <w:pPr>
        <w:ind w:left="360"/>
        <w:rPr>
          <w:rFonts w:ascii="Segoe UI" w:hAnsi="Segoe UI" w:cs="Segoe UI"/>
          <w:i/>
          <w:sz w:val="20"/>
          <w:szCs w:val="20"/>
        </w:rPr>
      </w:pPr>
      <w:r w:rsidRPr="00A72A36">
        <w:rPr>
          <w:rFonts w:ascii="Segoe UI" w:hAnsi="Segoe UI" w:cs="Segoe UI"/>
          <w:i/>
          <w:sz w:val="20"/>
          <w:szCs w:val="20"/>
        </w:rPr>
        <w:t>&lt;Incluir pantallas si es necesario&gt;</w:t>
      </w:r>
    </w:p>
    <w:p w14:paraId="1B28EA98" w14:textId="77777777" w:rsidR="002F0CE5" w:rsidRPr="00A72A36" w:rsidRDefault="002F0CE5" w:rsidP="00750C82">
      <w:pPr>
        <w:rPr>
          <w:rFonts w:ascii="Segoe UI" w:hAnsi="Segoe UI" w:cs="Segoe UI"/>
        </w:rPr>
      </w:pPr>
    </w:p>
    <w:sectPr w:rsidR="002F0CE5" w:rsidRPr="00A72A36" w:rsidSect="002F0CE5">
      <w:headerReference w:type="default" r:id="rId22"/>
      <w:footerReference w:type="default" r:id="rId23"/>
      <w:pgSz w:w="12242" w:h="15842" w:code="122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31557" w14:textId="77777777" w:rsidR="00992C7A" w:rsidRDefault="00992C7A">
      <w:r>
        <w:separator/>
      </w:r>
    </w:p>
  </w:endnote>
  <w:endnote w:type="continuationSeparator" w:id="0">
    <w:p w14:paraId="316B3B7A" w14:textId="77777777" w:rsidR="00992C7A" w:rsidRDefault="0099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jc w:val="center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40"/>
      <w:gridCol w:w="1499"/>
    </w:tblGrid>
    <w:tr w:rsidR="0088020B" w:rsidRPr="00200A27" w14:paraId="17ECEA49" w14:textId="77777777" w:rsidTr="000F4DB9">
      <w:trPr>
        <w:jc w:val="center"/>
      </w:trPr>
      <w:tc>
        <w:tcPr>
          <w:tcW w:w="8140" w:type="dxa"/>
        </w:tcPr>
        <w:p w14:paraId="111288BC" w14:textId="77777777" w:rsidR="0088020B" w:rsidRPr="00517422" w:rsidRDefault="0088020B" w:rsidP="0088020B">
          <w:pPr>
            <w:pStyle w:val="Footer"/>
            <w:jc w:val="right"/>
            <w:rPr>
              <w:rFonts w:ascii="Segoe UI" w:hAnsi="Segoe UI" w:cs="Segoe UI"/>
              <w:sz w:val="18"/>
              <w:szCs w:val="18"/>
            </w:rPr>
          </w:pPr>
          <w:r w:rsidRPr="00517422">
            <w:rPr>
              <w:rFonts w:ascii="Segoe UI" w:hAnsi="Segoe UI" w:cs="Segoe UI"/>
              <w:sz w:val="18"/>
              <w:szCs w:val="18"/>
            </w:rPr>
            <w:t>Imagen y Sistemas Computacionales, S. C. | Confidencial</w:t>
          </w:r>
        </w:p>
      </w:tc>
      <w:tc>
        <w:tcPr>
          <w:tcW w:w="1499" w:type="dxa"/>
          <w:shd w:val="clear" w:color="auto" w:fill="auto"/>
        </w:tcPr>
        <w:p w14:paraId="0F1446CD" w14:textId="77777777" w:rsidR="0088020B" w:rsidRPr="00517422" w:rsidRDefault="0088020B" w:rsidP="0088020B">
          <w:pPr>
            <w:pStyle w:val="Header"/>
            <w:rPr>
              <w:rFonts w:ascii="Segoe UI" w:hAnsi="Segoe UI" w:cs="Segoe UI"/>
              <w:sz w:val="18"/>
              <w:szCs w:val="18"/>
            </w:rPr>
          </w:pPr>
          <w:r>
            <w:rPr>
              <w:rFonts w:ascii="Segoe UI" w:hAnsi="Segoe UI" w:cs="Segoe UI"/>
              <w:sz w:val="18"/>
              <w:szCs w:val="18"/>
            </w:rPr>
            <w:t xml:space="preserve">Página </w:t>
          </w:r>
          <w:r w:rsidRPr="00517422">
            <w:rPr>
              <w:rFonts w:ascii="Segoe UI" w:hAnsi="Segoe UI" w:cs="Segoe UI"/>
              <w:sz w:val="18"/>
              <w:szCs w:val="18"/>
            </w:rPr>
            <w:fldChar w:fldCharType="begin"/>
          </w:r>
          <w:r w:rsidRPr="00517422">
            <w:rPr>
              <w:rFonts w:ascii="Segoe UI" w:hAnsi="Segoe UI" w:cs="Segoe UI"/>
              <w:sz w:val="18"/>
              <w:szCs w:val="18"/>
            </w:rPr>
            <w:instrText xml:space="preserve"> PAGE   \* MERGEFORMAT </w:instrText>
          </w:r>
          <w:r w:rsidRPr="00517422">
            <w:rPr>
              <w:rFonts w:ascii="Segoe UI" w:hAnsi="Segoe UI" w:cs="Segoe UI"/>
              <w:sz w:val="18"/>
              <w:szCs w:val="18"/>
            </w:rPr>
            <w:fldChar w:fldCharType="separate"/>
          </w:r>
          <w:r w:rsidR="00992C7A">
            <w:rPr>
              <w:rFonts w:ascii="Segoe UI" w:hAnsi="Segoe UI" w:cs="Segoe UI"/>
              <w:noProof/>
              <w:sz w:val="18"/>
              <w:szCs w:val="18"/>
            </w:rPr>
            <w:t>1</w:t>
          </w:r>
          <w:r w:rsidRPr="00517422">
            <w:rPr>
              <w:rFonts w:ascii="Segoe UI" w:hAnsi="Segoe UI" w:cs="Segoe UI"/>
              <w:sz w:val="18"/>
              <w:szCs w:val="18"/>
            </w:rPr>
            <w:fldChar w:fldCharType="end"/>
          </w:r>
        </w:p>
      </w:tc>
    </w:tr>
  </w:tbl>
  <w:p w14:paraId="76E4B4C1" w14:textId="77777777" w:rsidR="0088020B" w:rsidRDefault="00880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61740" w14:textId="77777777" w:rsidR="00992C7A" w:rsidRDefault="00992C7A">
      <w:r>
        <w:separator/>
      </w:r>
    </w:p>
  </w:footnote>
  <w:footnote w:type="continuationSeparator" w:id="0">
    <w:p w14:paraId="5F4E3272" w14:textId="77777777" w:rsidR="00992C7A" w:rsidRDefault="00992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bottom w:val="single" w:sz="4" w:space="0" w:color="244061" w:themeColor="accent1" w:themeShade="80"/>
      </w:tblBorders>
      <w:tblLook w:val="01E0" w:firstRow="1" w:lastRow="1" w:firstColumn="1" w:lastColumn="1" w:noHBand="0" w:noVBand="0"/>
    </w:tblPr>
    <w:tblGrid>
      <w:gridCol w:w="2483"/>
      <w:gridCol w:w="7395"/>
    </w:tblGrid>
    <w:tr w:rsidR="0088020B" w:rsidRPr="00F65492" w14:paraId="3FD58231" w14:textId="77777777" w:rsidTr="00E02C7C">
      <w:trPr>
        <w:cantSplit/>
        <w:trHeight w:val="284"/>
        <w:jc w:val="center"/>
      </w:trPr>
      <w:tc>
        <w:tcPr>
          <w:tcW w:w="2410" w:type="dxa"/>
          <w:tcBorders>
            <w:bottom w:val="single" w:sz="4" w:space="0" w:color="000000" w:themeColor="text1"/>
          </w:tcBorders>
          <w:vAlign w:val="bottom"/>
        </w:tcPr>
        <w:p w14:paraId="0D37F139" w14:textId="60CE92AD" w:rsidR="0088020B" w:rsidRPr="00F65492" w:rsidRDefault="00E02C7C" w:rsidP="0088020B">
          <w:pPr>
            <w:jc w:val="right"/>
            <w:rPr>
              <w:rFonts w:ascii="Segoe UI" w:hAnsi="Segoe UI" w:cs="Segoe UI"/>
              <w:sz w:val="18"/>
            </w:rPr>
          </w:pPr>
          <w:r>
            <w:rPr>
              <w:noProof/>
            </w:rPr>
            <w:drawing>
              <wp:inline distT="0" distB="0" distL="0" distR="0" wp14:anchorId="6FDDE3CA" wp14:editId="4D4982EF">
                <wp:extent cx="1440000" cy="376159"/>
                <wp:effectExtent l="0" t="0" r="0" b="5080"/>
                <wp:docPr id="190393172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76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8" w:type="dxa"/>
          <w:tcBorders>
            <w:bottom w:val="single" w:sz="4" w:space="0" w:color="000000" w:themeColor="text1"/>
          </w:tcBorders>
          <w:vAlign w:val="center"/>
        </w:tcPr>
        <w:p w14:paraId="362DC7BD" w14:textId="77777777" w:rsidR="0088020B" w:rsidRDefault="0088020B" w:rsidP="0088020B">
          <w:pPr>
            <w:rPr>
              <w:rFonts w:ascii="Segoe UI" w:hAnsi="Segoe UI" w:cs="Segoe UI"/>
              <w:sz w:val="18"/>
            </w:rPr>
          </w:pPr>
          <w:r w:rsidRPr="00F65492">
            <w:rPr>
              <w:rFonts w:ascii="Segoe UI" w:hAnsi="Segoe UI" w:cs="Segoe UI"/>
              <w:sz w:val="18"/>
            </w:rPr>
            <w:t>Cliente:</w:t>
          </w:r>
          <w:r>
            <w:rPr>
              <w:rFonts w:ascii="Segoe UI" w:hAnsi="Segoe UI" w:cs="Segoe UI"/>
              <w:sz w:val="18"/>
            </w:rPr>
            <w:t xml:space="preserve"> </w:t>
          </w:r>
          <w:r w:rsidRPr="002C3D5D">
            <w:rPr>
              <w:rFonts w:ascii="Segoe UI" w:hAnsi="Segoe UI" w:cs="Segoe UI"/>
              <w:sz w:val="18"/>
            </w:rPr>
            <w:t>&lt;Nombre del Cliente&gt;</w:t>
          </w:r>
          <w:r w:rsidRPr="00F65492">
            <w:rPr>
              <w:rFonts w:ascii="Segoe UI" w:hAnsi="Segoe UI" w:cs="Segoe UI"/>
              <w:sz w:val="18"/>
            </w:rPr>
            <w:t xml:space="preserve"> </w:t>
          </w:r>
        </w:p>
        <w:p w14:paraId="6134C0CE" w14:textId="77777777" w:rsidR="0088020B" w:rsidRPr="00F65492" w:rsidRDefault="0088020B" w:rsidP="00A72A36">
          <w:pPr>
            <w:rPr>
              <w:rFonts w:ascii="Segoe UI" w:hAnsi="Segoe UI" w:cs="Segoe UI"/>
              <w:sz w:val="18"/>
            </w:rPr>
          </w:pPr>
          <w:r>
            <w:rPr>
              <w:rFonts w:ascii="Segoe UI" w:hAnsi="Segoe UI" w:cs="Segoe UI"/>
              <w:sz w:val="18"/>
            </w:rPr>
            <w:t>Documento: Informe de Cambios</w:t>
          </w:r>
        </w:p>
      </w:tc>
    </w:tr>
  </w:tbl>
  <w:p w14:paraId="7CF06617" w14:textId="77777777" w:rsidR="0088020B" w:rsidRDefault="0088020B" w:rsidP="00A72A3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F1ABA"/>
    <w:multiLevelType w:val="hybridMultilevel"/>
    <w:tmpl w:val="F31E57E8"/>
    <w:lvl w:ilvl="0" w:tplc="EA266E0E">
      <w:start w:val="1"/>
      <w:numFmt w:val="decimal"/>
      <w:lvlText w:val="%1)"/>
      <w:lvlJc w:val="left"/>
      <w:pPr>
        <w:ind w:left="720" w:hanging="360"/>
      </w:pPr>
      <w:rPr>
        <w:b w:val="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4D92"/>
    <w:multiLevelType w:val="hybridMultilevel"/>
    <w:tmpl w:val="4AF2A888"/>
    <w:lvl w:ilvl="0" w:tplc="080A000F">
      <w:start w:val="1"/>
      <w:numFmt w:val="decimal"/>
      <w:lvlText w:val="%1."/>
      <w:lvlJc w:val="left"/>
      <w:pPr>
        <w:ind w:left="0" w:hanging="360"/>
      </w:p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DF740AA"/>
    <w:multiLevelType w:val="hybridMultilevel"/>
    <w:tmpl w:val="80E2E830"/>
    <w:lvl w:ilvl="0" w:tplc="A25AFEB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62D8F"/>
    <w:multiLevelType w:val="hybridMultilevel"/>
    <w:tmpl w:val="E43EB0A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74234981">
    <w:abstractNumId w:val="3"/>
  </w:num>
  <w:num w:numId="2" w16cid:durableId="1798796288">
    <w:abstractNumId w:val="0"/>
  </w:num>
  <w:num w:numId="3" w16cid:durableId="884752000">
    <w:abstractNumId w:val="2"/>
  </w:num>
  <w:num w:numId="4" w16cid:durableId="165289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C7A"/>
    <w:rsid w:val="00036336"/>
    <w:rsid w:val="00056A3A"/>
    <w:rsid w:val="00063133"/>
    <w:rsid w:val="0008737E"/>
    <w:rsid w:val="000B17D2"/>
    <w:rsid w:val="000C70A1"/>
    <w:rsid w:val="000F21D9"/>
    <w:rsid w:val="000F4DB9"/>
    <w:rsid w:val="00127649"/>
    <w:rsid w:val="0015783D"/>
    <w:rsid w:val="002125F8"/>
    <w:rsid w:val="00296B46"/>
    <w:rsid w:val="002A3977"/>
    <w:rsid w:val="002F0CE5"/>
    <w:rsid w:val="00303CE2"/>
    <w:rsid w:val="00327692"/>
    <w:rsid w:val="00343552"/>
    <w:rsid w:val="003A4FD8"/>
    <w:rsid w:val="0043001E"/>
    <w:rsid w:val="004F7A0B"/>
    <w:rsid w:val="005A163E"/>
    <w:rsid w:val="005B3680"/>
    <w:rsid w:val="0067472C"/>
    <w:rsid w:val="00750C82"/>
    <w:rsid w:val="00753911"/>
    <w:rsid w:val="00761076"/>
    <w:rsid w:val="00797077"/>
    <w:rsid w:val="007F0044"/>
    <w:rsid w:val="007F45B7"/>
    <w:rsid w:val="0088020B"/>
    <w:rsid w:val="009112D5"/>
    <w:rsid w:val="00915498"/>
    <w:rsid w:val="00920B1D"/>
    <w:rsid w:val="00976024"/>
    <w:rsid w:val="00992C7A"/>
    <w:rsid w:val="009B60BA"/>
    <w:rsid w:val="00A00BF6"/>
    <w:rsid w:val="00A52104"/>
    <w:rsid w:val="00A62FAD"/>
    <w:rsid w:val="00A72A36"/>
    <w:rsid w:val="00A86066"/>
    <w:rsid w:val="00B05B4A"/>
    <w:rsid w:val="00B2197A"/>
    <w:rsid w:val="00B644E1"/>
    <w:rsid w:val="00BB0C76"/>
    <w:rsid w:val="00C1277C"/>
    <w:rsid w:val="00C26ED3"/>
    <w:rsid w:val="00CC4FE1"/>
    <w:rsid w:val="00D57573"/>
    <w:rsid w:val="00DB675E"/>
    <w:rsid w:val="00DC2E97"/>
    <w:rsid w:val="00DF3D7E"/>
    <w:rsid w:val="00E02C7C"/>
    <w:rsid w:val="00E112B2"/>
    <w:rsid w:val="00E712AB"/>
    <w:rsid w:val="00E778F7"/>
    <w:rsid w:val="00EA18D5"/>
    <w:rsid w:val="00ED4CFF"/>
    <w:rsid w:val="00F84215"/>
    <w:rsid w:val="00FB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BE1D116"/>
  <w15:docId w15:val="{A23A7CDD-99C2-4104-A4F5-D24744C7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2B2"/>
    <w:rPr>
      <w:sz w:val="24"/>
      <w:szCs w:val="24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112B2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E112B2"/>
    <w:pPr>
      <w:tabs>
        <w:tab w:val="center" w:pos="4252"/>
        <w:tab w:val="right" w:pos="8504"/>
      </w:tabs>
    </w:pPr>
  </w:style>
  <w:style w:type="table" w:styleId="TableWeb1">
    <w:name w:val="Table Web 1"/>
    <w:basedOn w:val="TableNormal"/>
    <w:rsid w:val="00E112B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A72A36"/>
    <w:rPr>
      <w:sz w:val="24"/>
      <w:szCs w:val="24"/>
      <w:lang w:val="es-MX"/>
    </w:rPr>
  </w:style>
  <w:style w:type="character" w:customStyle="1" w:styleId="FooterChar">
    <w:name w:val="Footer Char"/>
    <w:basedOn w:val="DefaultParagraphFont"/>
    <w:link w:val="Footer"/>
    <w:uiPriority w:val="99"/>
    <w:rsid w:val="00A72A36"/>
    <w:rPr>
      <w:sz w:val="24"/>
      <w:szCs w:val="24"/>
      <w:lang w:val="es-MX"/>
    </w:rPr>
  </w:style>
  <w:style w:type="table" w:styleId="TableSimple2">
    <w:name w:val="Table Simple 2"/>
    <w:basedOn w:val="TableNormal"/>
    <w:rsid w:val="00A72A3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A72A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2A36"/>
    <w:rPr>
      <w:rFonts w:ascii="Tahoma" w:hAnsi="Tahoma" w:cs="Tahoma"/>
      <w:sz w:val="16"/>
      <w:szCs w:val="16"/>
      <w:lang w:val="es-MX"/>
    </w:rPr>
  </w:style>
  <w:style w:type="character" w:styleId="PlaceholderText">
    <w:name w:val="Placeholder Text"/>
    <w:basedOn w:val="DefaultParagraphFont"/>
    <w:uiPriority w:val="99"/>
    <w:semiHidden/>
    <w:rsid w:val="00A72A36"/>
    <w:rPr>
      <w:color w:val="808080"/>
    </w:rPr>
  </w:style>
  <w:style w:type="paragraph" w:styleId="ListParagraph">
    <w:name w:val="List Paragraph"/>
    <w:basedOn w:val="Normal"/>
    <w:uiPriority w:val="34"/>
    <w:qFormat/>
    <w:rsid w:val="000F4DB9"/>
    <w:pPr>
      <w:ind w:left="720"/>
      <w:contextualSpacing/>
    </w:pPr>
  </w:style>
  <w:style w:type="character" w:customStyle="1" w:styleId="Estilo1">
    <w:name w:val="Estilo1"/>
    <w:basedOn w:val="DefaultParagraphFont"/>
    <w:uiPriority w:val="1"/>
    <w:rsid w:val="0088020B"/>
    <w:rPr>
      <w:rFonts w:ascii="Segoe UI" w:hAnsi="Segoe UI"/>
      <w:sz w:val="18"/>
    </w:rPr>
  </w:style>
  <w:style w:type="table" w:styleId="TableGrid">
    <w:name w:val="Table Grid"/>
    <w:basedOn w:val="TableNormal"/>
    <w:rsid w:val="002F0C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ontrol" Target="activeX/activeX7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UBVERSI&#211;N\03%20CAMBIOS%20Y%20CORRECCIONES\Proyecto%20Cambios%20y%20Correcciones%20a%20Productos%202020\02%20Cambios%20a%20Productos\Informes%20de%20Cambios\STD-InformeDeCambios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C0934C09F64FA4929DDAC5D8D12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F5466-172F-4D56-9FF9-18B87312F96B}"/>
      </w:docPartPr>
      <w:docPartBody>
        <w:p w:rsidR="007910DD" w:rsidRDefault="007910DD" w:rsidP="007910DD">
          <w:pPr>
            <w:pStyle w:val="BDC0934C09F64FA4929DDAC5D8D126652"/>
          </w:pPr>
          <w:r w:rsidRPr="0088020B">
            <w:rPr>
              <w:rStyle w:val="PlaceholderText"/>
              <w:rFonts w:ascii="Segoe UI" w:hAnsi="Segoe UI" w:cs="Segoe UI"/>
              <w:sz w:val="18"/>
              <w:szCs w:val="18"/>
            </w:rPr>
            <w:t>Elija un elemento.</w:t>
          </w:r>
        </w:p>
      </w:docPartBody>
    </w:docPart>
    <w:docPart>
      <w:docPartPr>
        <w:name w:val="53B4FF706034400AA35B28849654D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0D6ED-BD69-4057-8024-237DC8991FCD}"/>
      </w:docPartPr>
      <w:docPartBody>
        <w:p w:rsidR="007910DD" w:rsidRDefault="007910DD" w:rsidP="007910DD">
          <w:pPr>
            <w:pStyle w:val="53B4FF706034400AA35B28849654D0DD"/>
          </w:pPr>
          <w:r w:rsidRPr="009E40DC">
            <w:rPr>
              <w:rStyle w:val="PlaceholderText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DD"/>
    <w:rsid w:val="007910DD"/>
    <w:rsid w:val="00CC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10DD"/>
    <w:rPr>
      <w:color w:val="808080"/>
    </w:rPr>
  </w:style>
  <w:style w:type="paragraph" w:customStyle="1" w:styleId="D8E252C05C064CAC811499AA52CEBE94">
    <w:name w:val="D8E252C05C064CAC811499AA52CEBE94"/>
  </w:style>
  <w:style w:type="paragraph" w:customStyle="1" w:styleId="906EDFA5B21048769714C4AB79D9901D">
    <w:name w:val="906EDFA5B21048769714C4AB79D9901D"/>
  </w:style>
  <w:style w:type="paragraph" w:customStyle="1" w:styleId="BDC0934C09F64FA4929DDAC5D8D12665">
    <w:name w:val="BDC0934C09F64FA4929DDAC5D8D12665"/>
  </w:style>
  <w:style w:type="paragraph" w:customStyle="1" w:styleId="BDC0934C09F64FA4929DDAC5D8D126651">
    <w:name w:val="BDC0934C09F64FA4929DDAC5D8D126651"/>
    <w:rsid w:val="007910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53B4FF706034400AA35B28849654D0DD">
    <w:name w:val="53B4FF706034400AA35B28849654D0DD"/>
    <w:rsid w:val="007910D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C0934C09F64FA4929DDAC5D8D126652">
    <w:name w:val="BDC0934C09F64FA4929DDAC5D8D126652"/>
    <w:rsid w:val="007910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3807ABAF-FFCD-4457-A3CB-9B6B96630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STD-InformeDeCambios.dotx</Template>
  <TotalTime>12</TotalTime>
  <Pages>2</Pages>
  <Words>200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Suite:</vt:lpstr>
    </vt:vector>
  </TitlesOfParts>
  <Company>ImagenSoft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Suite:</dc:title>
  <dc:creator>ImagenSoft</dc:creator>
  <cp:lastModifiedBy>Enrique I-Gas</cp:lastModifiedBy>
  <cp:revision>5</cp:revision>
  <dcterms:created xsi:type="dcterms:W3CDTF">2019-12-23T19:13:00Z</dcterms:created>
  <dcterms:modified xsi:type="dcterms:W3CDTF">2024-09-24T16:47:00Z</dcterms:modified>
</cp:coreProperties>
</file>